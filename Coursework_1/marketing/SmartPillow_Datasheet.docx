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80F4AC" w14:textId="77777777" w:rsidR="0015570C" w:rsidRPr="0015570C" w:rsidRDefault="0015570C" w:rsidP="0015570C">
      <w:pPr>
        <w:pStyle w:val="Date"/>
      </w:pPr>
      <w:r>
        <w:t>Last updated: 14/02/2018</w:t>
      </w:r>
    </w:p>
    <w:p w14:paraId="413752C9" w14:textId="77777777" w:rsidR="00153112" w:rsidRDefault="0015570C">
      <w:pPr>
        <w:pStyle w:val="Title"/>
      </w:pPr>
      <w:r>
        <w:t>Smartpillow: technical data sheet</w:t>
      </w:r>
    </w:p>
    <w:p w14:paraId="026FBCDE" w14:textId="77777777" w:rsidR="00153112" w:rsidRDefault="0015570C">
      <w:pPr>
        <w:pStyle w:val="Heading1"/>
      </w:pPr>
      <w:r>
        <w:t>Modules</w:t>
      </w:r>
    </w:p>
    <w:p w14:paraId="13AD4DF1" w14:textId="77777777" w:rsidR="00153112" w:rsidRDefault="0015570C">
      <w:r>
        <w:t>Accelerometer Datasheet: LIS3DH and Microphone: MAX4465</w:t>
      </w:r>
    </w:p>
    <w:p w14:paraId="7A93E05B" w14:textId="77777777" w:rsidR="00153112" w:rsidRDefault="0015570C">
      <w:pPr>
        <w:pStyle w:val="Heading2"/>
      </w:pPr>
      <w:r>
        <w:t>Custom Libraries</w:t>
      </w:r>
    </w:p>
    <w:p w14:paraId="1612F0AE" w14:textId="77777777" w:rsidR="00153112" w:rsidRDefault="0015570C" w:rsidP="0015570C">
      <w:pPr>
        <w:pStyle w:val="Heading3"/>
      </w:pPr>
      <w:proofErr w:type="spellStart"/>
      <w:r>
        <w:t>SmartPillow</w:t>
      </w:r>
      <w:proofErr w:type="spellEnd"/>
      <w:r>
        <w:t xml:space="preserve"> uses its own custom drivers for these modules. We have also built our libraries with reusability in mind:</w:t>
      </w:r>
    </w:p>
    <w:p w14:paraId="6FA81328" w14:textId="77777777" w:rsidR="0015570C" w:rsidRDefault="0015570C" w:rsidP="0015570C">
      <w:pPr>
        <w:pStyle w:val="Heading4"/>
      </w:pPr>
      <w:r>
        <w:t>The LIS3DH module converts the readings of the accelerometer into m/s</w:t>
      </w:r>
      <w:r>
        <w:rPr>
          <w:vertAlign w:val="superscript"/>
        </w:rPr>
        <w:t>2</w:t>
      </w:r>
      <w:r>
        <w:t xml:space="preserve">. All options are set as constants, easily alterable. The library was inspired by </w:t>
      </w:r>
      <w:proofErr w:type="spellStart"/>
      <w:r>
        <w:t>Adafruit’s</w:t>
      </w:r>
      <w:proofErr w:type="spellEnd"/>
      <w:r>
        <w:t xml:space="preserve"> Circuit Python library</w:t>
      </w:r>
      <w:r>
        <w:rPr>
          <w:rStyle w:val="FootnoteReference"/>
        </w:rPr>
        <w:footnoteReference w:id="1"/>
      </w:r>
      <w:r>
        <w:t>.</w:t>
      </w:r>
    </w:p>
    <w:p w14:paraId="1DF3DE78" w14:textId="1126DB11" w:rsidR="0015570C" w:rsidRDefault="0015570C" w:rsidP="0015570C">
      <w:pPr>
        <w:pStyle w:val="Heading4"/>
      </w:pPr>
      <w:r>
        <w:t>The</w:t>
      </w:r>
      <w:r w:rsidR="00385A31">
        <w:t xml:space="preserve"> MAX4465 module converts the readings of the microphone into dB, based on the values obtained from the ADC.</w:t>
      </w:r>
      <w:r w:rsidR="009F7A75">
        <w:t xml:space="preserve"> We then scale to an appropriate value based on our ambient sound research.</w:t>
      </w:r>
    </w:p>
    <w:p w14:paraId="2FAA5BAA" w14:textId="621B21A4" w:rsidR="00153112" w:rsidRDefault="001A448A">
      <w:pPr>
        <w:pStyle w:val="Heading1"/>
      </w:pPr>
      <w:r>
        <w:t>Algorithms</w:t>
      </w:r>
    </w:p>
    <w:p w14:paraId="3E020863" w14:textId="16B41122" w:rsidR="00153112" w:rsidRDefault="0043018A" w:rsidP="001A448A">
      <w:pPr>
        <w:pStyle w:val="Heading2"/>
      </w:pPr>
      <w:proofErr w:type="spellStart"/>
      <w:r>
        <w:t>SmartPillow</w:t>
      </w:r>
      <w:proofErr w:type="spellEnd"/>
      <w:r>
        <w:t xml:space="preserve"> s</w:t>
      </w:r>
      <w:r w:rsidR="001A448A">
        <w:t xml:space="preserve">leep </w:t>
      </w:r>
      <w:r>
        <w:t>a</w:t>
      </w:r>
      <w:r w:rsidR="001A448A">
        <w:t>nalysis</w:t>
      </w:r>
    </w:p>
    <w:p w14:paraId="7F1C4034" w14:textId="08B1FECC" w:rsidR="00983765" w:rsidRDefault="00FA4F75" w:rsidP="00983765">
      <w:pPr>
        <w:pStyle w:val="Heading3"/>
        <w:numPr>
          <w:ilvl w:val="0"/>
          <w:numId w:val="0"/>
        </w:numPr>
        <w:ind w:left="1080"/>
      </w:pPr>
      <w:r>
        <w:t>The sleep analysis alg</w:t>
      </w:r>
      <w:r w:rsidR="00FD3FD9">
        <w:t>orit</w:t>
      </w:r>
      <w:r w:rsidR="00DE0C2C">
        <w:t xml:space="preserve">hm takes </w:t>
      </w:r>
      <w:r w:rsidR="00D23284">
        <w:t xml:space="preserve">the converted </w:t>
      </w:r>
      <w:r w:rsidR="00DE0C2C">
        <w:t xml:space="preserve">data </w:t>
      </w:r>
      <w:r w:rsidR="00D23284">
        <w:t xml:space="preserve">readings </w:t>
      </w:r>
      <w:r w:rsidR="00DE0C2C">
        <w:t>from the accelero</w:t>
      </w:r>
      <w:r w:rsidR="00D23284">
        <w:t>meter and microphone. It then uses these data values to model sleep according to the following phases:</w:t>
      </w:r>
    </w:p>
    <w:p w14:paraId="325AC317" w14:textId="2F88909B" w:rsidR="00D23284" w:rsidRDefault="009156C0" w:rsidP="0043018A">
      <w:pPr>
        <w:pStyle w:val="Heading3"/>
        <w:numPr>
          <w:ilvl w:val="0"/>
          <w:numId w:val="0"/>
        </w:numPr>
        <w:ind w:left="1080"/>
      </w:pPr>
      <w:r w:rsidRPr="009156C0">
        <w:rPr>
          <w:noProof/>
        </w:rPr>
        <w:lastRenderedPageBreak/>
        <w:drawing>
          <wp:inline distT="0" distB="0" distL="0" distR="0" wp14:anchorId="3C7E4DBF" wp14:editId="626AA9C0">
            <wp:extent cx="2886997" cy="2115127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175" cy="212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13E">
        <w:rPr>
          <w:rStyle w:val="FootnoteReference"/>
        </w:rPr>
        <w:footnoteReference w:id="2"/>
      </w:r>
    </w:p>
    <w:p w14:paraId="25206280" w14:textId="38D16199" w:rsidR="00983765" w:rsidRDefault="00983765" w:rsidP="0043018A">
      <w:pPr>
        <w:pStyle w:val="Heading3"/>
        <w:numPr>
          <w:ilvl w:val="0"/>
          <w:numId w:val="0"/>
        </w:numPr>
        <w:ind w:left="1080"/>
      </w:pPr>
      <w:r>
        <w:t xml:space="preserve">The </w:t>
      </w:r>
      <w:proofErr w:type="gramStart"/>
      <w:r w:rsidR="00522325">
        <w:t>algorithm built</w:t>
      </w:r>
      <w:proofErr w:type="gramEnd"/>
      <w:r w:rsidR="00522325">
        <w:t xml:space="preserve"> works by building states of the above model. Although </w:t>
      </w:r>
      <w:r w:rsidR="00DA7443">
        <w:t>the generic model has four stages, our research found that the sleep stages are better divided into five stages</w:t>
      </w:r>
      <w:r>
        <w:t>:</w:t>
      </w:r>
    </w:p>
    <w:p w14:paraId="34F3B6A4" w14:textId="26B9E6DD" w:rsidR="00983765" w:rsidRDefault="00522325" w:rsidP="0043018A">
      <w:pPr>
        <w:pStyle w:val="Heading3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44DA6921" wp14:editId="773D9BC0">
            <wp:extent cx="5486400" cy="4523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eep_analys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849F" w14:textId="77777777" w:rsidR="00494D92" w:rsidRDefault="00494D92" w:rsidP="0043018A">
      <w:pPr>
        <w:pStyle w:val="Heading3"/>
        <w:numPr>
          <w:ilvl w:val="0"/>
          <w:numId w:val="0"/>
        </w:numPr>
        <w:ind w:left="1080"/>
      </w:pPr>
    </w:p>
    <w:p w14:paraId="2A57233C" w14:textId="7B1C697D" w:rsidR="009004F5" w:rsidRDefault="0043018A" w:rsidP="0043018A">
      <w:pPr>
        <w:pStyle w:val="Heading2"/>
      </w:pPr>
      <w:proofErr w:type="spellStart"/>
      <w:r>
        <w:lastRenderedPageBreak/>
        <w:t>SmartPillow</w:t>
      </w:r>
      <w:proofErr w:type="spellEnd"/>
      <w:r>
        <w:t xml:space="preserve"> sleep quality</w:t>
      </w:r>
    </w:p>
    <w:p w14:paraId="0C07D993" w14:textId="2D158FAE" w:rsidR="0043018A" w:rsidRDefault="0010117B" w:rsidP="0043018A">
      <w:pPr>
        <w:pStyle w:val="Heading3"/>
      </w:pPr>
      <w:r>
        <w:t xml:space="preserve">An ideal good night’s sleep is difficult to </w:t>
      </w:r>
      <w:proofErr w:type="gramStart"/>
      <w:r>
        <w:t>predict,</w:t>
      </w:r>
      <w:proofErr w:type="gramEnd"/>
      <w:r>
        <w:t xml:space="preserve"> however we have </w:t>
      </w:r>
      <w:r w:rsidR="00204585">
        <w:t>produced what an ideal sleeping pattern shou</w:t>
      </w:r>
      <w:r w:rsidR="007A3302">
        <w:t>ld look like. Statistical analysis, including cross correlation</w:t>
      </w:r>
      <w:r w:rsidR="005A2C18">
        <w:t>, are then performed against</w:t>
      </w:r>
      <w:r w:rsidR="000D6764">
        <w:t xml:space="preserve"> your sleep cycle data to provide a rating of your sleep.</w:t>
      </w:r>
    </w:p>
    <w:p w14:paraId="55C25017" w14:textId="12A1AA59" w:rsidR="00F37283" w:rsidRDefault="00F37283" w:rsidP="00F37283">
      <w:pPr>
        <w:pStyle w:val="Heading3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5F10D1A7" wp14:editId="2347CBC9">
            <wp:extent cx="2909912" cy="60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eep_rat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46" cy="64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5574" w14:textId="085EAF72" w:rsidR="00BD43BA" w:rsidRDefault="00F37283" w:rsidP="00A74CE3">
      <w:pPr>
        <w:pStyle w:val="Heading3"/>
      </w:pPr>
      <w:r>
        <w:t xml:space="preserve">Factors such </w:t>
      </w:r>
      <w:r w:rsidR="005D04AB">
        <w:t xml:space="preserve">as shortening your sleep means that </w:t>
      </w:r>
      <w:r w:rsidR="000D1418">
        <w:t xml:space="preserve">certain phases are never reached. The quality analysis algorithm </w:t>
      </w:r>
      <w:r w:rsidR="00A74CE3">
        <w:t>will use the hours awake, as 0, when one should have been awake</w:t>
      </w:r>
      <w:r w:rsidR="00552C24">
        <w:t>.</w:t>
      </w:r>
    </w:p>
    <w:p w14:paraId="21069E26" w14:textId="56259F80" w:rsidR="00BD43BA" w:rsidRDefault="00BD43BA" w:rsidP="00BD43BA">
      <w:pPr>
        <w:pStyle w:val="Heading1"/>
      </w:pPr>
      <w:r>
        <w:t>Website</w:t>
      </w:r>
      <w:r w:rsidR="00E279C1">
        <w:t>: analyse your sleep in real time</w:t>
      </w:r>
    </w:p>
    <w:p w14:paraId="352808DE" w14:textId="10D5401B" w:rsidR="00385A31" w:rsidRDefault="00BE7699">
      <w:r>
        <w:t xml:space="preserve">The website </w:t>
      </w:r>
      <w:r w:rsidR="004D439F">
        <w:t xml:space="preserve">updates automatically with the latest data from the </w:t>
      </w:r>
      <w:r w:rsidR="00A74CE3">
        <w:t>client end. We provide real time information s</w:t>
      </w:r>
      <w:r w:rsidR="00C076F9">
        <w:t xml:space="preserve">o that your sleep, or someone else’s sleep, may be monitored directly by a doctor for example. It is believed that this will especially benefit those who suffer from insomnia. </w:t>
      </w:r>
      <w:r w:rsidR="005C3377">
        <w:t>The rating is also const</w:t>
      </w:r>
      <w:r w:rsidR="009C76AB">
        <w:t>antly rendered, but it is recommended that the rating only be considered after an entire night’s sleep.</w:t>
      </w:r>
    </w:p>
    <w:p w14:paraId="3A0F71AA" w14:textId="77777777" w:rsidR="004D439F" w:rsidRDefault="004D439F"/>
    <w:p w14:paraId="5BE8EE82" w14:textId="77777777" w:rsidR="00385A31" w:rsidRDefault="00385A31">
      <w:r>
        <w:t>Meet the team: page</w:t>
      </w:r>
    </w:p>
    <w:p w14:paraId="1212E478" w14:textId="65E3AD54" w:rsidR="00385A31" w:rsidRDefault="00385A31">
      <w:r>
        <w:t>Complete datasheet</w:t>
      </w:r>
    </w:p>
    <w:p w14:paraId="6A7D6FF1" w14:textId="19637FD6" w:rsidR="00643243" w:rsidRDefault="00643243">
      <w:r>
        <w:t>Get data readings</w:t>
      </w:r>
    </w:p>
    <w:p w14:paraId="30B05476" w14:textId="16E6ED70" w:rsidR="004447C6" w:rsidRPr="00915010" w:rsidRDefault="004447C6">
      <w:pPr>
        <w:rPr>
          <w:b/>
        </w:rPr>
      </w:pPr>
      <w:r w:rsidRPr="00915010">
        <w:rPr>
          <w:b/>
        </w:rPr>
        <w:t>Video for demo tomorrow</w:t>
      </w:r>
    </w:p>
    <w:p w14:paraId="79D39101" w14:textId="77777777" w:rsidR="00385A31" w:rsidRPr="00915010" w:rsidRDefault="00385A31">
      <w:pPr>
        <w:rPr>
          <w:b/>
        </w:rPr>
      </w:pPr>
      <w:r w:rsidRPr="00915010">
        <w:rPr>
          <w:b/>
        </w:rPr>
        <w:t>Comment code</w:t>
      </w:r>
    </w:p>
    <w:p w14:paraId="446EC328" w14:textId="70F01CBC" w:rsidR="00385A31" w:rsidRDefault="00385A31">
      <w:r>
        <w:t>Clean up README</w:t>
      </w:r>
      <w:bookmarkStart w:id="0" w:name="_GoBack"/>
      <w:bookmarkEnd w:id="0"/>
    </w:p>
    <w:p w14:paraId="468B5AF9" w14:textId="02D31F25" w:rsidR="003442A8" w:rsidRPr="00915010" w:rsidRDefault="003442A8">
      <w:pPr>
        <w:rPr>
          <w:b/>
        </w:rPr>
      </w:pPr>
      <w:proofErr w:type="spellStart"/>
      <w:r w:rsidRPr="00915010">
        <w:rPr>
          <w:b/>
        </w:rPr>
        <w:t>SleepToggle</w:t>
      </w:r>
      <w:proofErr w:type="spellEnd"/>
      <w:r w:rsidRPr="00915010">
        <w:rPr>
          <w:b/>
        </w:rPr>
        <w:t xml:space="preserve"> – csv generation</w:t>
      </w:r>
    </w:p>
    <w:p w14:paraId="6841AFAB" w14:textId="77777777" w:rsidR="00385A31" w:rsidRDefault="00385A31"/>
    <w:sectPr w:rsidR="00385A31">
      <w:footerReference w:type="default" r:id="rId11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655AE7" w14:textId="77777777" w:rsidR="00FC013D" w:rsidRDefault="00FC013D">
      <w:pPr>
        <w:spacing w:after="0" w:line="240" w:lineRule="auto"/>
      </w:pPr>
      <w:r>
        <w:separator/>
      </w:r>
    </w:p>
    <w:p w14:paraId="3D5D19DF" w14:textId="77777777" w:rsidR="00FC013D" w:rsidRDefault="00FC013D"/>
  </w:endnote>
  <w:endnote w:type="continuationSeparator" w:id="0">
    <w:p w14:paraId="6B3CDF5F" w14:textId="77777777" w:rsidR="00FC013D" w:rsidRDefault="00FC013D">
      <w:pPr>
        <w:spacing w:after="0" w:line="240" w:lineRule="auto"/>
      </w:pPr>
      <w:r>
        <w:continuationSeparator/>
      </w:r>
    </w:p>
    <w:p w14:paraId="19523168" w14:textId="77777777" w:rsidR="00FC013D" w:rsidRDefault="00FC01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E6312F" w14:textId="77777777" w:rsidR="00153112" w:rsidRDefault="00FC013D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DD0A44" w14:textId="77777777" w:rsidR="00FC013D" w:rsidRDefault="00FC013D">
      <w:pPr>
        <w:spacing w:after="0" w:line="240" w:lineRule="auto"/>
      </w:pPr>
      <w:r>
        <w:separator/>
      </w:r>
    </w:p>
    <w:p w14:paraId="07DF9A0A" w14:textId="77777777" w:rsidR="00FC013D" w:rsidRDefault="00FC013D"/>
  </w:footnote>
  <w:footnote w:type="continuationSeparator" w:id="0">
    <w:p w14:paraId="3553B62B" w14:textId="77777777" w:rsidR="00FC013D" w:rsidRDefault="00FC013D">
      <w:pPr>
        <w:spacing w:after="0" w:line="240" w:lineRule="auto"/>
      </w:pPr>
      <w:r>
        <w:continuationSeparator/>
      </w:r>
    </w:p>
    <w:p w14:paraId="67804E72" w14:textId="77777777" w:rsidR="00FC013D" w:rsidRDefault="00FC013D"/>
  </w:footnote>
  <w:footnote w:id="1">
    <w:p w14:paraId="52405A6F" w14:textId="77777777" w:rsidR="0015570C" w:rsidRPr="0015570C" w:rsidRDefault="0015570C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2F6138">
          <w:rPr>
            <w:rStyle w:val="Hyperlink"/>
          </w:rPr>
          <w:t>https://github.com/adafruit/Adafruit_CircuitPython_LIS3DH</w:t>
        </w:r>
      </w:hyperlink>
      <w:r>
        <w:t xml:space="preserve"> </w:t>
      </w:r>
    </w:p>
  </w:footnote>
  <w:footnote w:id="2">
    <w:p w14:paraId="1BBC5A4B" w14:textId="485A71EE" w:rsidR="004D513E" w:rsidRPr="004D513E" w:rsidRDefault="004D513E">
      <w:pPr>
        <w:pStyle w:val="FootnoteText"/>
        <w:rPr>
          <w:lang w:val="en-GB"/>
        </w:rPr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="009156C0" w:rsidRPr="002F6138">
          <w:rPr>
            <w:rStyle w:val="Hyperlink"/>
          </w:rPr>
          <w:t>http://www.freshmednyc.com/fresh-blog/2017/5/17/what-is-sleep</w:t>
        </w:r>
      </w:hyperlink>
      <w:r w:rsidR="009156C0"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70C"/>
    <w:rsid w:val="000D1418"/>
    <w:rsid w:val="000D6764"/>
    <w:rsid w:val="0010117B"/>
    <w:rsid w:val="00153112"/>
    <w:rsid w:val="0015570C"/>
    <w:rsid w:val="001A448A"/>
    <w:rsid w:val="00204585"/>
    <w:rsid w:val="002634DF"/>
    <w:rsid w:val="0027459E"/>
    <w:rsid w:val="002E4021"/>
    <w:rsid w:val="003442A8"/>
    <w:rsid w:val="00385A31"/>
    <w:rsid w:val="0043018A"/>
    <w:rsid w:val="004447C6"/>
    <w:rsid w:val="00494D92"/>
    <w:rsid w:val="004D34A1"/>
    <w:rsid w:val="004D439F"/>
    <w:rsid w:val="004D513E"/>
    <w:rsid w:val="00522325"/>
    <w:rsid w:val="00552C24"/>
    <w:rsid w:val="005A2C18"/>
    <w:rsid w:val="005C3377"/>
    <w:rsid w:val="005C452E"/>
    <w:rsid w:val="005D04AB"/>
    <w:rsid w:val="00643243"/>
    <w:rsid w:val="00716017"/>
    <w:rsid w:val="00794F2A"/>
    <w:rsid w:val="007A3302"/>
    <w:rsid w:val="009004F5"/>
    <w:rsid w:val="00915010"/>
    <w:rsid w:val="009156C0"/>
    <w:rsid w:val="00941A10"/>
    <w:rsid w:val="00983765"/>
    <w:rsid w:val="009C34E2"/>
    <w:rsid w:val="009C76AB"/>
    <w:rsid w:val="009F7A75"/>
    <w:rsid w:val="00A52C69"/>
    <w:rsid w:val="00A664D4"/>
    <w:rsid w:val="00A74CE3"/>
    <w:rsid w:val="00AC053A"/>
    <w:rsid w:val="00B07F7A"/>
    <w:rsid w:val="00BC620D"/>
    <w:rsid w:val="00BD43BA"/>
    <w:rsid w:val="00BE7699"/>
    <w:rsid w:val="00C076F9"/>
    <w:rsid w:val="00C6428D"/>
    <w:rsid w:val="00D23284"/>
    <w:rsid w:val="00DA7443"/>
    <w:rsid w:val="00DD4ADB"/>
    <w:rsid w:val="00DE0C2C"/>
    <w:rsid w:val="00E279C1"/>
    <w:rsid w:val="00ED1007"/>
    <w:rsid w:val="00F140F3"/>
    <w:rsid w:val="00F27AF3"/>
    <w:rsid w:val="00F369EE"/>
    <w:rsid w:val="00F37283"/>
    <w:rsid w:val="00FA4F75"/>
    <w:rsid w:val="00FC013D"/>
    <w:rsid w:val="00FD3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3CF05"/>
  <w15:chartTrackingRefBased/>
  <w15:docId w15:val="{F1AF8DB0-0CA0-184E-BFA3-3D43D94C2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5570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5570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15570C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15570C"/>
    <w:rPr>
      <w:color w:val="58A8A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570C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64D4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64D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www.freshmednyc.com/fresh-blog/2017/5/17/what-is-sleep" TargetMode="External"/><Relationship Id="rId1" Type="http://schemas.openxmlformats.org/officeDocument/2006/relationships/hyperlink" Target="https://github.com/adafruit/Adafruit_CircuitPython_LIS3DH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vyansh/Library/Containers/com.microsoft.Word/Data/Library/Application%20Support/Microsoft/Office/16.0/DTS/en-US%7bCCBE6F78-5491-4349-9429-12350780D9F6%7d/%7b6A1F9184-BA8F-8F41-8A8C-94D39F31BE45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2B3E4E-72DA-3146-B59F-D05D85C506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{6A1F9184-BA8F-8F41-8A8C-94D39F31BE45}tf10002082.dotx</Template>
  <TotalTime>1</TotalTime>
  <Pages>3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Manocha, Divyansh</cp:lastModifiedBy>
  <cp:revision>5</cp:revision>
  <cp:lastPrinted>2018-02-14T16:57:00Z</cp:lastPrinted>
  <dcterms:created xsi:type="dcterms:W3CDTF">2018-02-14T16:57:00Z</dcterms:created>
  <dcterms:modified xsi:type="dcterms:W3CDTF">2018-02-14T16:59:00Z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